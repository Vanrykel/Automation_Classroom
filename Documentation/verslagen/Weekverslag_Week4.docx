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952223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4561A7A6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687412">
            <w:rPr>
              <w:rFonts w:ascii="Arial" w:hAnsi="Arial" w:cs="Arial"/>
              <w:b/>
              <w:color w:val="auto"/>
              <w:sz w:val="64"/>
              <w:szCs w:val="64"/>
            </w:rPr>
            <w:t>Weekverslag Week 4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952223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20C0A211" w14:textId="5665A180" w:rsidR="00687412" w:rsidRPr="00A06C90" w:rsidRDefault="005F213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205B5A41" w14:textId="60DFFCCA" w:rsidR="00A06C90" w:rsidRDefault="00687412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 xml:space="preserve">De vlaggenmast om het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kerlink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is reeds besteld.</w:t>
      </w:r>
    </w:p>
    <w:p w14:paraId="0BF1C17B" w14:textId="628E1E08" w:rsidR="00687412" w:rsidRDefault="00687412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Verder heb ik onderzoek gedaan naar de automatisering van D008 en heb met verschillende contacten afspraken gemaakt om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mogenlijkheden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te bekijken.</w:t>
      </w:r>
    </w:p>
    <w:p w14:paraId="0122F4C6" w14:textId="0F562FA0" w:rsidR="00687412" w:rsidRDefault="00687412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786DD92D" w14:textId="70E3BDB4" w:rsidR="00687412" w:rsidRDefault="00687412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Op 28/03 heb ik een afspraak met Johny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Vangeel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</w:t>
      </w:r>
      <w:r w:rsidRPr="00687412">
        <w:rPr>
          <w:rFonts w:ascii="Arial" w:hAnsi="Arial" w:cs="Arial"/>
          <w:color w:val="auto"/>
          <w:sz w:val="24"/>
          <w:szCs w:val="32"/>
        </w:rPr>
        <w:t>Business Manager Building Automation-Infra-Energ</w:t>
      </w:r>
      <w:r>
        <w:rPr>
          <w:rFonts w:ascii="Arial" w:hAnsi="Arial" w:cs="Arial"/>
          <w:color w:val="auto"/>
          <w:sz w:val="24"/>
          <w:szCs w:val="32"/>
        </w:rPr>
        <w:t>ie.</w:t>
      </w:r>
    </w:p>
    <w:p w14:paraId="6BF188D1" w14:textId="563EC813" w:rsidR="00952223" w:rsidRDefault="0095222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18E5B57" w14:textId="0779E2BF" w:rsidR="00952223" w:rsidRDefault="0095222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Ook heb ik verschillende groothandels gecontacteerd om eens te praten over mogelijkheden van prijzen en onderdelen.</w:t>
      </w:r>
    </w:p>
    <w:p w14:paraId="15428381" w14:textId="7216A571" w:rsidR="00687412" w:rsidRDefault="00687412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69D5DFA7" w14:textId="77777777" w:rsidR="00687412" w:rsidRPr="00687412" w:rsidRDefault="00687412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687412" w:rsidRPr="00687412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3CD245EC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952223" w:rsidRPr="00952223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61EF"/>
    <w:rsid w:val="00F86CFB"/>
    <w:rsid w:val="00F92B4A"/>
    <w:rsid w:val="00F94225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0df437ca4f347c62/Hogeschool_PXL/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5DA7E2F-24F8-43D2-90D7-4C4F98882F03}">
  <ds:schemaRefs>
    <ds:schemaRef ds:uri="http://purl.org/dc/elements/1.1/"/>
    <ds:schemaRef ds:uri="http://schemas.microsoft.com/office/2006/metadata/properties"/>
    <ds:schemaRef ds:uri="http://www.w3.org/XML/1998/namespace"/>
    <ds:schemaRef ds:uri="026e65d7-bd5e-440d-9508-d22288f95c4d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DD611-A81A-4438-A4A8-A4BAC7846814}"/>
</file>

<file path=customXml/itemProps4.xml><?xml version="1.0" encoding="utf-8"?>
<ds:datastoreItem xmlns:ds="http://schemas.openxmlformats.org/officeDocument/2006/customXml" ds:itemID="{F7782F0E-94A2-479C-ADC0-76209A5E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1</TotalTime>
  <Pages>2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2018-03-19T10:45:00Z</dcterms:created>
  <dcterms:modified xsi:type="dcterms:W3CDTF">2018-03-19T10:45:00Z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