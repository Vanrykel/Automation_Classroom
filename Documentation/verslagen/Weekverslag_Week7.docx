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263329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55BF14F3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89073A">
            <w:rPr>
              <w:rFonts w:ascii="Arial" w:hAnsi="Arial" w:cs="Arial"/>
              <w:b/>
              <w:color w:val="auto"/>
              <w:sz w:val="64"/>
              <w:szCs w:val="64"/>
            </w:rPr>
            <w:t xml:space="preserve">Weekverslag </w:t>
          </w:r>
          <w:r w:rsidR="00E162BA">
            <w:rPr>
              <w:rFonts w:ascii="Arial" w:hAnsi="Arial" w:cs="Arial"/>
              <w:b/>
              <w:color w:val="auto"/>
              <w:sz w:val="64"/>
              <w:szCs w:val="64"/>
            </w:rPr>
            <w:t>week 7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263329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4A929022" w14:textId="77777777" w:rsidR="00101EB0" w:rsidRDefault="005F2133" w:rsidP="00101EB0">
      <w:pPr>
        <w:spacing w:after="160" w:line="259" w:lineRule="auto"/>
        <w:rPr>
          <w:rFonts w:ascii="Arial" w:hAnsi="Arial" w:cs="Arial"/>
          <w:color w:val="auto"/>
          <w:sz w:val="32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</w:p>
    <w:p w14:paraId="35EAF93C" w14:textId="2C18CEA6" w:rsidR="00101EB0" w:rsidRDefault="0055390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lastRenderedPageBreak/>
        <w:t xml:space="preserve">Beamersturing programmeren met behulp </w:t>
      </w:r>
      <w:r w:rsidR="00263329">
        <w:rPr>
          <w:rFonts w:ascii="Arial" w:hAnsi="Arial" w:cs="Arial"/>
          <w:color w:val="auto"/>
          <w:sz w:val="24"/>
          <w:szCs w:val="32"/>
        </w:rPr>
        <w:t xml:space="preserve">van </w:t>
      </w:r>
      <w:proofErr w:type="spellStart"/>
      <w:r w:rsidR="00263329">
        <w:rPr>
          <w:rFonts w:ascii="Arial" w:hAnsi="Arial" w:cs="Arial"/>
          <w:color w:val="auto"/>
          <w:sz w:val="24"/>
          <w:szCs w:val="32"/>
        </w:rPr>
        <w:t>SocketConnect</w:t>
      </w:r>
      <w:proofErr w:type="spellEnd"/>
      <w:r w:rsidR="00263329">
        <w:rPr>
          <w:rFonts w:ascii="Arial" w:hAnsi="Arial" w:cs="Arial"/>
          <w:color w:val="auto"/>
          <w:sz w:val="24"/>
          <w:szCs w:val="32"/>
        </w:rPr>
        <w:t xml:space="preserve"> en </w:t>
      </w:r>
      <w:proofErr w:type="spellStart"/>
      <w:r w:rsidR="00263329">
        <w:rPr>
          <w:rFonts w:ascii="Arial" w:hAnsi="Arial" w:cs="Arial"/>
          <w:color w:val="auto"/>
          <w:sz w:val="24"/>
          <w:szCs w:val="32"/>
        </w:rPr>
        <w:t>SocketSend</w:t>
      </w:r>
      <w:proofErr w:type="spellEnd"/>
      <w:r w:rsidR="00263329">
        <w:rPr>
          <w:rFonts w:ascii="Arial" w:hAnsi="Arial" w:cs="Arial"/>
          <w:color w:val="auto"/>
          <w:sz w:val="24"/>
          <w:szCs w:val="32"/>
        </w:rPr>
        <w:t xml:space="preserve"> :</w:t>
      </w:r>
    </w:p>
    <w:p w14:paraId="2D5910A9" w14:textId="624011F4" w:rsidR="00553909" w:rsidRDefault="0055390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proofErr w:type="spellStart"/>
      <w:r>
        <w:rPr>
          <w:rFonts w:ascii="Arial" w:hAnsi="Arial" w:cs="Arial"/>
          <w:color w:val="auto"/>
          <w:sz w:val="24"/>
          <w:szCs w:val="32"/>
        </w:rPr>
        <w:t>SocketConnect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werkt, heb een TCP connectie met de beamer.</w:t>
      </w:r>
    </w:p>
    <w:p w14:paraId="4EFDAE7B" w14:textId="70A7E545" w:rsidR="00553909" w:rsidRDefault="0055390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proofErr w:type="spellStart"/>
      <w:r>
        <w:rPr>
          <w:rFonts w:ascii="Arial" w:hAnsi="Arial" w:cs="Arial"/>
          <w:color w:val="auto"/>
          <w:sz w:val="24"/>
          <w:szCs w:val="32"/>
        </w:rPr>
        <w:t>SocketSend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zit nog een fout in, er word niet het juiste datasoort van het commando gestuurd naar de beamer.</w:t>
      </w:r>
    </w:p>
    <w:p w14:paraId="56C8591E" w14:textId="672FC932" w:rsidR="00553909" w:rsidRDefault="0055390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Ook ben ik begonnen met het testen van 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lorasensoren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met het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kerlink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station, er is al een testcase uitgevoerd om te testen hoe ver deze sensoren connectie hebben als het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kerlink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station zich in het gebouw bevind. Deze test gaan we ook uitvoeren wanneer het station op het dak staat.</w:t>
      </w:r>
    </w:p>
    <w:p w14:paraId="2F4666E5" w14:textId="10581BFD" w:rsidR="00553909" w:rsidRDefault="0055390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F367CCC" w14:textId="5FF5E37E" w:rsidR="00553909" w:rsidRDefault="0055390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>Er is met Mr. Vranken afgesproken om op 24/03 samen met de werkmannen de mast op het dak te plaatsen.</w:t>
      </w:r>
    </w:p>
    <w:p w14:paraId="77253B87" w14:textId="0F25639F" w:rsidR="00263329" w:rsidRDefault="0026332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86B8FB3" w14:textId="4B44BCC0" w:rsidR="00263329" w:rsidRDefault="00263329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De bestelling van de hardware zal volgende week gebeuren, alsook het begin van de programmatie van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EnOcean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. (Zie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trello</w:t>
      </w:r>
      <w:proofErr w:type="spellEnd"/>
      <w:r>
        <w:rPr>
          <w:rFonts w:ascii="Arial" w:hAnsi="Arial" w:cs="Arial"/>
          <w:color w:val="auto"/>
          <w:sz w:val="24"/>
          <w:szCs w:val="32"/>
        </w:rPr>
        <w:t>)</w:t>
      </w:r>
    </w:p>
    <w:p w14:paraId="1AD01275" w14:textId="77777777" w:rsidR="00101EB0" w:rsidRDefault="00101EB0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530A606D" w14:textId="20F358A0" w:rsidR="00101EB0" w:rsidRPr="00F83FD1" w:rsidRDefault="00101EB0" w:rsidP="00101EB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bookmarkStart w:id="0" w:name="_GoBack"/>
      <w:bookmarkEnd w:id="0"/>
    </w:p>
    <w:p w14:paraId="2E191472" w14:textId="77777777" w:rsidR="007959C3" w:rsidRPr="00F83FD1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1CCDBA32" w14:textId="37C62A36" w:rsidR="007959C3" w:rsidRDefault="007959C3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484E30E9" w14:textId="77777777" w:rsidR="00101EB0" w:rsidRPr="00F83FD1" w:rsidRDefault="00101EB0" w:rsidP="00687412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sectPr w:rsidR="00101EB0" w:rsidRPr="00F83FD1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0996A3A6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263329" w:rsidRPr="00263329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1EB0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3329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2EBF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81F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1063"/>
    <w:rsid w:val="00542573"/>
    <w:rsid w:val="00543EFE"/>
    <w:rsid w:val="00545AE1"/>
    <w:rsid w:val="00553909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87412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59C3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073A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62AD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52223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5C5E"/>
    <w:rsid w:val="00C47DD3"/>
    <w:rsid w:val="00C506E7"/>
    <w:rsid w:val="00C50E1B"/>
    <w:rsid w:val="00C53253"/>
    <w:rsid w:val="00C605B2"/>
    <w:rsid w:val="00C60892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2F3B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62B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3FD1"/>
    <w:rsid w:val="00F861EF"/>
    <w:rsid w:val="00F86CFB"/>
    <w:rsid w:val="00F92B4A"/>
    <w:rsid w:val="00F94225"/>
    <w:rsid w:val="00F95ADB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d.docs.live.net/0df437ca4f347c62/Hogeschool_PXL/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1E2B66" w:rsidRDefault="001E2B66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1E2B66" w:rsidRDefault="001E2B66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1E2B66" w:rsidRDefault="001E2B6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1E2B66" w:rsidRDefault="001E2B66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1E2B66" w:rsidRDefault="001E2B66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1E2B66" w:rsidRDefault="001E2B66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B66"/>
    <w:rsid w:val="001E2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25DA7E2F-24F8-43D2-90D7-4C4F98882F03}">
  <ds:schemaRefs>
    <ds:schemaRef ds:uri="http://schemas.microsoft.com/office/2006/metadata/properties"/>
    <ds:schemaRef ds:uri="c7006ab3-8ebe-46cd-8b1b-d92f126b842f"/>
    <ds:schemaRef ds:uri="http://schemas.microsoft.com/office/2006/documentManagement/types"/>
    <ds:schemaRef ds:uri="http://purl.org/dc/elements/1.1/"/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05f1a0be-70cb-4496-a3b7-c3e91340fcc1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2EC80A94-09D2-484B-8A0D-8481DEC9C201}"/>
</file>

<file path=customXml/itemProps3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3B0147-6E13-468D-AB00-DA5B6E56A3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7</TotalTime>
  <Pages>2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4</cp:revision>
  <cp:lastPrinted>2014-04-30T11:36:00Z</cp:lastPrinted>
  <dcterms:created xsi:type="dcterms:W3CDTF">2018-04-23T09:06:00Z</dcterms:created>
  <dcterms:modified xsi:type="dcterms:W3CDTF">2018-04-23T09:14:00Z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